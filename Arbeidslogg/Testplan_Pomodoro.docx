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4314" w:rsidRDefault="00F56420" w14:paraId="266DA1C5" w14:textId="77777777">
      <w:pPr>
        <w:pStyle w:val="Overskrift1"/>
        <w:jc w:val="center"/>
      </w:pPr>
      <w:r>
        <w:t>Testplan for Pomodoro-klokke</w:t>
      </w:r>
    </w:p>
    <w:p w:rsidR="002A4314" w:rsidRDefault="002A4314" w14:paraId="266DA1C6" w14:textId="77777777"/>
    <w:p w:rsidR="002A4314" w:rsidRDefault="00F56420" w14:paraId="266DA1C7" w14:textId="77777777">
      <w:pPr>
        <w:rPr>
          <w:sz w:val="24"/>
          <w:szCs w:val="24"/>
        </w:rPr>
      </w:pPr>
      <w:r>
        <w:rPr>
          <w:sz w:val="24"/>
          <w:szCs w:val="24"/>
        </w:rPr>
        <w:t>Denne testplanen dekker testing av en Pomodoro-klokke implementert med Arduino. Klokken har tre hovedfunksjoner:</w:t>
      </w:r>
    </w:p>
    <w:p w:rsidR="002A4314" w:rsidRDefault="00F56420" w14:paraId="266DA1C8" w14:textId="77777777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>Vanlig nedtelling</w:t>
      </w:r>
      <w:r>
        <w:rPr>
          <w:sz w:val="24"/>
          <w:szCs w:val="24"/>
        </w:rPr>
        <w:t>: En enkel timer som teller ned fra en satt tid.</w:t>
      </w:r>
    </w:p>
    <w:p w:rsidR="002A4314" w:rsidRDefault="00F56420" w14:paraId="266DA1C9" w14:textId="77777777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>Egendefinert Pomodoro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>Brukerdefinerte intervaller for arbeid og pause, basert på Pomodoro-teknikken (typisk 25 minutter arbeid + 5 minutter pause, men tilpassbart).</w:t>
      </w:r>
    </w:p>
    <w:p w:rsidR="002A4314" w:rsidRDefault="00F56420" w14:paraId="266DA1CA" w14:textId="77777777">
      <w:pPr>
        <w:numPr>
          <w:ilvl w:val="0"/>
          <w:numId w:val="1"/>
        </w:numPr>
      </w:pPr>
      <w:r>
        <w:rPr>
          <w:b/>
          <w:bCs/>
          <w:sz w:val="24"/>
          <w:szCs w:val="24"/>
        </w:rPr>
        <w:t>Presets</w:t>
      </w:r>
      <w:r>
        <w:rPr>
          <w:sz w:val="24"/>
          <w:szCs w:val="24"/>
        </w:rPr>
        <w:t>: Forhåndsdefinerte innstillinger for Pomodoro-sykluser, standard (25/5), lang (40/10) eller kort (45/15).</w:t>
      </w:r>
    </w:p>
    <w:p w:rsidR="002A4314" w:rsidRDefault="00F56420" w14:paraId="266DA1CB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Målet med testen er å verifisere funksjonalitet, pålitelighet og brukervennlighet. Testene inkluderer funksjonelle tester, med Arduino-komponenter som LCD-display, knapper, buzzer og LED. </w:t>
      </w:r>
    </w:p>
    <w:p w:rsidR="002A4314" w:rsidRDefault="00F56420" w14:paraId="266DA1CC" w14:textId="777777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Testmiljø</w:t>
      </w:r>
    </w:p>
    <w:p w:rsidR="002A4314" w:rsidRDefault="00F56420" w14:paraId="266DA1CD" w14:textId="77777777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>Hardware</w:t>
      </w:r>
      <w:r>
        <w:rPr>
          <w:sz w:val="24"/>
          <w:szCs w:val="24"/>
        </w:rPr>
        <w:t>: Arduino Uno (eller lignende), LCD-display, 4-6 trykknapper (for start/stop, modusvalg, tidjustering), buzzer, breadboard og jumper wires.</w:t>
      </w:r>
    </w:p>
    <w:p w:rsidR="002A4314" w:rsidRDefault="00F56420" w14:paraId="266DA1CE" w14:textId="77777777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>Software</w:t>
      </w:r>
      <w:r>
        <w:rPr>
          <w:sz w:val="24"/>
          <w:szCs w:val="24"/>
        </w:rPr>
        <w:t>: Arduino IDE for kompilering og opplasting av kode. Kodebasen er skrevet i C++ for Arduino.</w:t>
      </w:r>
    </w:p>
    <w:p w:rsidR="002A4314" w:rsidRDefault="00F56420" w14:paraId="266DA1CF" w14:textId="77777777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>Testverktøy</w:t>
      </w:r>
      <w:r>
        <w:rPr>
          <w:sz w:val="24"/>
          <w:szCs w:val="24"/>
        </w:rPr>
        <w:t>: Multimeter for å måle signaler, stopwatch for tidtaking, og serial monitor i Arduino IDE for debugging.</w:t>
      </w:r>
    </w:p>
    <w:p w:rsidR="002A4314" w:rsidRDefault="00F56420" w14:paraId="266DA1D0" w14:textId="77777777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>Testpersoner</w:t>
      </w:r>
      <w:r>
        <w:rPr>
          <w:sz w:val="24"/>
          <w:szCs w:val="24"/>
        </w:rPr>
        <w:t>: 1-2 testere med grunnleggende kjennskap til Arduino.</w:t>
      </w:r>
    </w:p>
    <w:p w:rsidR="002A4314" w:rsidRDefault="00F56420" w14:paraId="266DA1D1" w14:textId="77777777">
      <w:pPr>
        <w:numPr>
          <w:ilvl w:val="0"/>
          <w:numId w:val="2"/>
        </w:numPr>
      </w:pPr>
      <w:r>
        <w:rPr>
          <w:b/>
          <w:bCs/>
          <w:sz w:val="24"/>
          <w:szCs w:val="24"/>
        </w:rPr>
        <w:t>Forutsetninger</w:t>
      </w:r>
      <w:r>
        <w:rPr>
          <w:sz w:val="24"/>
          <w:szCs w:val="24"/>
        </w:rPr>
        <w:t>: Klokken er korrekt koblet og kodet. Strømtilførsel via USB eller batteri. Tester utføres i romtemperatur uten forstyrrelser.</w:t>
      </w:r>
    </w:p>
    <w:p w:rsidR="002A4314" w:rsidRDefault="00F56420" w14:paraId="266DA1D2" w14:textId="777777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Testomfang og -kriterier</w:t>
      </w:r>
    </w:p>
    <w:p w:rsidR="002A4314" w:rsidRDefault="00F56420" w14:paraId="266DA1D3" w14:textId="77777777">
      <w:pPr>
        <w:numPr>
          <w:ilvl w:val="0"/>
          <w:numId w:val="3"/>
        </w:numPr>
      </w:pPr>
      <w:r>
        <w:rPr>
          <w:b/>
          <w:bCs/>
          <w:sz w:val="24"/>
          <w:szCs w:val="24"/>
        </w:rPr>
        <w:t>Inkludert</w:t>
      </w:r>
      <w:r>
        <w:rPr>
          <w:sz w:val="24"/>
          <w:szCs w:val="24"/>
        </w:rPr>
        <w:t>: Funksjonell testing av de tre modusene, input/validering, alarmutløsing, displayoppdatering og reset-funksjon.</w:t>
      </w:r>
    </w:p>
    <w:p w:rsidR="002A4314" w:rsidRDefault="00F56420" w14:paraId="266DA1D4" w14:textId="77777777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Alle testcases må passere uten krasj, eller uventet atferd.</w:t>
      </w:r>
    </w:p>
    <w:p w:rsidR="002A4314" w:rsidRDefault="002A4314" w14:paraId="266DA1D5" w14:textId="77777777">
      <w:pPr>
        <w:rPr>
          <w:b/>
          <w:bCs/>
          <w:sz w:val="24"/>
          <w:szCs w:val="24"/>
        </w:rPr>
      </w:pPr>
    </w:p>
    <w:p w:rsidR="002A4314" w:rsidRDefault="002A4314" w14:paraId="266DA1D6" w14:textId="77777777">
      <w:pPr>
        <w:rPr>
          <w:b/>
          <w:bCs/>
          <w:sz w:val="24"/>
          <w:szCs w:val="24"/>
        </w:rPr>
      </w:pPr>
    </w:p>
    <w:p w:rsidR="002A4314" w:rsidRDefault="002A4314" w14:paraId="266DA1D7" w14:textId="77777777">
      <w:pPr>
        <w:rPr>
          <w:b/>
          <w:bCs/>
          <w:sz w:val="24"/>
          <w:szCs w:val="24"/>
        </w:rPr>
      </w:pPr>
    </w:p>
    <w:p w:rsidR="002A4314" w:rsidRDefault="002A4314" w14:paraId="266DA1D8" w14:textId="77777777">
      <w:pPr>
        <w:rPr>
          <w:b/>
          <w:bCs/>
          <w:sz w:val="24"/>
          <w:szCs w:val="24"/>
        </w:rPr>
      </w:pPr>
    </w:p>
    <w:p w:rsidR="002A4314" w:rsidRDefault="00F56420" w14:paraId="266DA1D9" w14:textId="77777777">
      <w:r>
        <w:rPr>
          <w:b/>
          <w:bCs/>
          <w:sz w:val="24"/>
          <w:szCs w:val="24"/>
        </w:rPr>
        <w:lastRenderedPageBreak/>
        <w:t>Testcases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Testcases er </w:t>
      </w:r>
      <w:r>
        <w:rPr>
          <w:sz w:val="24"/>
          <w:szCs w:val="24"/>
        </w:rPr>
        <w:t>organisert etter funksjon. Hver case inkluderer: ID, Beskrivelse og Forventet resultat</w:t>
      </w:r>
    </w:p>
    <w:p w:rsidR="002A4314" w:rsidRDefault="00F56420" w14:paraId="266DA1DA" w14:textId="777777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Testcases for vanlig tidtaking</w:t>
      </w:r>
    </w:p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6"/>
        <w:gridCol w:w="2398"/>
        <w:gridCol w:w="2496"/>
        <w:gridCol w:w="1892"/>
      </w:tblGrid>
      <w:tr w:rsidR="002A4314" w14:paraId="266DA1DF" w14:textId="77777777">
        <w:tblPrEx>
          <w:tblCellMar>
            <w:top w:w="0" w:type="dxa"/>
            <w:bottom w:w="0" w:type="dxa"/>
          </w:tblCellMar>
        </w:tblPrEx>
        <w:tc>
          <w:tcPr>
            <w:tcW w:w="2276" w:type="dxa"/>
            <w:tcBorders>
              <w:top w:val="single" w:color="A02B93" w:sz="4" w:space="0"/>
              <w:left w:val="single" w:color="A02B93" w:sz="4" w:space="0"/>
              <w:bottom w:val="single" w:color="A02B93" w:sz="4" w:space="0"/>
            </w:tcBorders>
            <w:shd w:val="clear" w:color="auto" w:fill="A02B9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DB" w14:textId="77777777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Testcase ID</w:t>
            </w:r>
          </w:p>
        </w:tc>
        <w:tc>
          <w:tcPr>
            <w:tcW w:w="2398" w:type="dxa"/>
            <w:tcBorders>
              <w:top w:val="single" w:color="A02B93" w:sz="4" w:space="0"/>
              <w:bottom w:val="single" w:color="A02B93" w:sz="4" w:space="0"/>
            </w:tcBorders>
            <w:shd w:val="clear" w:color="auto" w:fill="A02B9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DC" w14:textId="77777777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Beskrivelse</w:t>
            </w:r>
          </w:p>
        </w:tc>
        <w:tc>
          <w:tcPr>
            <w:tcW w:w="2496" w:type="dxa"/>
            <w:tcBorders>
              <w:top w:val="single" w:color="A02B93" w:sz="4" w:space="0"/>
              <w:bottom w:val="single" w:color="A02B93" w:sz="4" w:space="0"/>
            </w:tcBorders>
            <w:shd w:val="clear" w:color="auto" w:fill="A02B9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DD" w14:textId="77777777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Forventet resultat</w:t>
            </w:r>
          </w:p>
        </w:tc>
        <w:tc>
          <w:tcPr>
            <w:tcW w:w="1892" w:type="dxa"/>
            <w:tcBorders>
              <w:top w:val="single" w:color="A02B93" w:sz="4" w:space="0"/>
              <w:bottom w:val="single" w:color="A02B93" w:sz="4" w:space="0"/>
              <w:right w:val="single" w:color="A02B93" w:sz="4" w:space="0"/>
            </w:tcBorders>
            <w:shd w:val="clear" w:color="auto" w:fill="A02B9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DE" w14:textId="77777777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 Fullført</w:t>
            </w:r>
          </w:p>
        </w:tc>
      </w:tr>
      <w:tr w:rsidR="002A4314" w14:paraId="266DA1E6" w14:textId="77777777">
        <w:tblPrEx>
          <w:tblCellMar>
            <w:top w:w="0" w:type="dxa"/>
            <w:bottom w:w="0" w:type="dxa"/>
          </w:tblCellMar>
        </w:tblPrEx>
        <w:tc>
          <w:tcPr>
            <w:tcW w:w="227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E0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TC-1</w:t>
            </w:r>
          </w:p>
        </w:tc>
        <w:tc>
          <w:tcPr>
            <w:tcW w:w="2398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E1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 nedtelling fra standardtid (f.eks. 10 minutter)</w:t>
            </w:r>
          </w:p>
          <w:p w:rsidR="002A4314" w:rsidRDefault="002A4314" w14:paraId="266DA1E2" w14:textId="77777777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E3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viser </w:t>
            </w:r>
            <w:r>
              <w:rPr>
                <w:sz w:val="24"/>
                <w:szCs w:val="24"/>
              </w:rPr>
              <w:t>nedtelling i realtid, buzzer piper ved 00:00, og klokken stopper. LED viser når 80%,60%,40% og 20% av tiden har gått</w:t>
            </w:r>
          </w:p>
          <w:p w:rsidR="002A4314" w:rsidRDefault="002A4314" w14:paraId="266DA1E4" w14:textId="77777777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92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2A4314" w14:paraId="266DA1E5" w14:textId="7777777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A4314" w14:paraId="266DA1ED" w14:textId="77777777">
        <w:tblPrEx>
          <w:tblCellMar>
            <w:top w:w="0" w:type="dxa"/>
            <w:bottom w:w="0" w:type="dxa"/>
          </w:tblCellMar>
        </w:tblPrEx>
        <w:tc>
          <w:tcPr>
            <w:tcW w:w="227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E7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TC-2</w:t>
            </w:r>
          </w:p>
        </w:tc>
        <w:tc>
          <w:tcPr>
            <w:tcW w:w="2398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E8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Juster tid opp/ned med knapper før start</w:t>
            </w:r>
          </w:p>
          <w:p w:rsidR="002A4314" w:rsidRDefault="002A4314" w14:paraId="266DA1E9" w14:textId="77777777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EA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 endres korrekt (f.eks. fra 10:00 til 15:00)</w:t>
            </w:r>
          </w:p>
          <w:p w:rsidR="002A4314" w:rsidRDefault="002A4314" w14:paraId="266DA1EB" w14:textId="77777777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892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2A4314" w14:paraId="266DA1EC" w14:textId="7777777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A4314" w14:paraId="266DA1F3" w14:textId="77777777">
        <w:tblPrEx>
          <w:tblCellMar>
            <w:top w:w="0" w:type="dxa"/>
            <w:bottom w:w="0" w:type="dxa"/>
          </w:tblCellMar>
        </w:tblPrEx>
        <w:tc>
          <w:tcPr>
            <w:tcW w:w="227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EE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TC-3</w:t>
            </w:r>
          </w:p>
        </w:tc>
        <w:tc>
          <w:tcPr>
            <w:tcW w:w="2398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EF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Gjenoppta nedtelling. </w:t>
            </w:r>
          </w:p>
          <w:p w:rsidR="002A4314" w:rsidRDefault="002A4314" w14:paraId="266DA1F0" w14:textId="77777777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49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F1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Telling stopper ved pause, fortsetter fra samme tid ved gjenoppta.</w:t>
            </w:r>
          </w:p>
        </w:tc>
        <w:tc>
          <w:tcPr>
            <w:tcW w:w="1892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2A4314" w14:paraId="266DA1F2" w14:textId="77777777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:rsidR="002A4314" w:rsidRDefault="002A4314" w14:paraId="266DA1F4" w14:textId="77777777">
      <w:pPr>
        <w:rPr>
          <w:sz w:val="24"/>
          <w:szCs w:val="24"/>
        </w:rPr>
      </w:pPr>
    </w:p>
    <w:p w:rsidR="002A4314" w:rsidRDefault="00F56420" w14:paraId="266DA1F5" w14:textId="777777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Testcases for egendefinert pomodoro</w:t>
      </w:r>
    </w:p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2265"/>
        <w:gridCol w:w="2266"/>
        <w:gridCol w:w="2266"/>
      </w:tblGrid>
      <w:tr w:rsidR="002A4314" w14:paraId="266DA1FA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color="A02B93" w:sz="4" w:space="0"/>
              <w:left w:val="single" w:color="A02B93" w:sz="4" w:space="0"/>
              <w:bottom w:val="single" w:color="A02B93" w:sz="4" w:space="0"/>
            </w:tcBorders>
            <w:shd w:val="clear" w:color="auto" w:fill="A02B9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F6" w14:textId="77777777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Testcase ID</w:t>
            </w:r>
          </w:p>
        </w:tc>
        <w:tc>
          <w:tcPr>
            <w:tcW w:w="2265" w:type="dxa"/>
            <w:tcBorders>
              <w:top w:val="single" w:color="A02B93" w:sz="4" w:space="0"/>
              <w:bottom w:val="single" w:color="A02B93" w:sz="4" w:space="0"/>
            </w:tcBorders>
            <w:shd w:val="clear" w:color="auto" w:fill="A02B9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F7" w14:textId="77777777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Beskrivelse</w:t>
            </w:r>
          </w:p>
        </w:tc>
        <w:tc>
          <w:tcPr>
            <w:tcW w:w="2266" w:type="dxa"/>
            <w:tcBorders>
              <w:top w:val="single" w:color="A02B93" w:sz="4" w:space="0"/>
              <w:bottom w:val="single" w:color="A02B93" w:sz="4" w:space="0"/>
            </w:tcBorders>
            <w:shd w:val="clear" w:color="auto" w:fill="A02B9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F8" w14:textId="77777777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Forventet resultat</w:t>
            </w:r>
          </w:p>
        </w:tc>
        <w:tc>
          <w:tcPr>
            <w:tcW w:w="2266" w:type="dxa"/>
            <w:tcBorders>
              <w:top w:val="single" w:color="A02B93" w:sz="4" w:space="0"/>
              <w:bottom w:val="single" w:color="A02B93" w:sz="4" w:space="0"/>
              <w:right w:val="single" w:color="A02B93" w:sz="4" w:space="0"/>
            </w:tcBorders>
            <w:shd w:val="clear" w:color="auto" w:fill="A02B9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F9" w14:textId="77777777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 fullført</w:t>
            </w:r>
          </w:p>
        </w:tc>
      </w:tr>
      <w:tr w:rsidR="002A4314" w14:paraId="266DA202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FB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TC-4</w:t>
            </w:r>
          </w:p>
        </w:tc>
        <w:tc>
          <w:tcPr>
            <w:tcW w:w="2265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FC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Sett egendefinert arbeidstid (f.eks. 30 min) og pausetid (f.eks. 7 min), start </w:t>
            </w:r>
            <w:r>
              <w:rPr>
                <w:sz w:val="24"/>
                <w:szCs w:val="24"/>
              </w:rPr>
              <w:t>syklus.</w:t>
            </w:r>
          </w:p>
          <w:p w:rsidR="002A4314" w:rsidRDefault="002A4314" w14:paraId="266DA1FD" w14:textId="77777777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1FE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eller ned arbeid, buzzer ved slutt, starter pause automatisk, buzzer ved pause slutt, og gjentar syklus hvis satt til flere runder.</w:t>
            </w:r>
          </w:p>
          <w:p w:rsidR="002A4314" w:rsidRDefault="00F56420" w14:paraId="266DA1FF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LED viser når 80%,60%,40% og 20% av tiden har gått</w:t>
            </w:r>
          </w:p>
          <w:p w:rsidR="002A4314" w:rsidRDefault="002A4314" w14:paraId="266DA200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2A4314" w14:paraId="266DA201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2A4314" w14:paraId="266DA209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03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TC-5</w:t>
            </w:r>
          </w:p>
        </w:tc>
        <w:tc>
          <w:tcPr>
            <w:tcW w:w="2265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04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Juster antall sykluser (f.eks. 4 runder)</w:t>
            </w:r>
          </w:p>
          <w:p w:rsidR="002A4314" w:rsidRDefault="002A4314" w14:paraId="266DA205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06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Etter hver </w:t>
            </w:r>
            <w:r>
              <w:rPr>
                <w:sz w:val="24"/>
                <w:szCs w:val="24"/>
              </w:rPr>
              <w:t>full syklus (arbeid + pause), starter ny runde; lang pause etter siste</w:t>
            </w:r>
          </w:p>
          <w:p w:rsidR="002A4314" w:rsidRDefault="002A4314" w14:paraId="266DA207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2A4314" w14:paraId="266DA208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2A4314" w14:paraId="266DA210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0A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TC-6</w:t>
            </w:r>
          </w:p>
        </w:tc>
        <w:tc>
          <w:tcPr>
            <w:tcW w:w="2265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0B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Avbryt syklus og reset.</w:t>
            </w:r>
          </w:p>
          <w:p w:rsidR="002A4314" w:rsidRDefault="002A4314" w14:paraId="266DA20C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0D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Tilbake til hovedmeny, ingen resterende telling.</w:t>
            </w:r>
          </w:p>
          <w:p w:rsidR="002A4314" w:rsidRDefault="002A4314" w14:paraId="266DA20E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2A4314" w14:paraId="266DA20F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:rsidR="002A4314" w:rsidRDefault="002A4314" w14:paraId="266DA211" w14:textId="77777777">
      <w:pPr>
        <w:rPr>
          <w:b/>
          <w:bCs/>
          <w:sz w:val="24"/>
          <w:szCs w:val="24"/>
        </w:rPr>
      </w:pPr>
    </w:p>
    <w:p w:rsidR="002A4314" w:rsidRDefault="00F56420" w14:paraId="266DA212" w14:textId="777777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Testcases for presets</w:t>
      </w:r>
    </w:p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2265"/>
        <w:gridCol w:w="2266"/>
        <w:gridCol w:w="2266"/>
      </w:tblGrid>
      <w:tr w:rsidR="002A4314" w:rsidTr="7EDC1A1B" w14:paraId="266DA217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13" w14:textId="77777777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Testcase ID</w:t>
            </w:r>
          </w:p>
        </w:tc>
        <w:tc>
          <w:tcPr>
            <w:tcW w:w="2265" w:type="dxa"/>
            <w:tcBorders>
              <w:top w:val="single" w:color="A02B93" w:themeColor="accent5" w:sz="4" w:space="0"/>
              <w:bottom w:val="single" w:color="A02B93" w:themeColor="accent5" w:sz="4" w:space="0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14" w14:textId="77777777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Beskrivelse</w:t>
            </w:r>
          </w:p>
        </w:tc>
        <w:tc>
          <w:tcPr>
            <w:tcW w:w="2266" w:type="dxa"/>
            <w:tcBorders>
              <w:top w:val="single" w:color="A02B93" w:themeColor="accent5" w:sz="4" w:space="0"/>
              <w:bottom w:val="single" w:color="A02B93" w:themeColor="accent5" w:sz="4" w:space="0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15" w14:textId="77777777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Forventet resultat</w:t>
            </w:r>
          </w:p>
        </w:tc>
        <w:tc>
          <w:tcPr>
            <w:tcW w:w="2266" w:type="dxa"/>
            <w:tcBorders>
              <w:top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</w:tcBorders>
            <w:shd w:val="clear" w:color="auto" w:fill="A02B93" w:themeFill="accent5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16" w14:textId="77777777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 Fullført</w:t>
            </w:r>
          </w:p>
        </w:tc>
      </w:tr>
      <w:tr w:rsidR="002A4314" w:rsidTr="7EDC1A1B" w14:paraId="266DA21E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2265" w:type="dxa"/>
            <w:tcBorders>
              <w:top w:val="single" w:color="D86DCB" w:themeColor="accent5" w:themeTint="99" w:sz="4" w:space="0"/>
              <w:left w:val="single" w:color="D86DCB" w:themeColor="accent5" w:themeTint="99" w:sz="4" w:space="0"/>
              <w:bottom w:val="single" w:color="D86DCB" w:themeColor="accent5" w:themeTint="99" w:sz="4" w:space="0"/>
              <w:right w:val="single" w:color="D86DCB" w:themeColor="accent5" w:themeTint="99" w:sz="4" w:space="0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18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TC-7</w:t>
            </w:r>
          </w:p>
        </w:tc>
        <w:tc>
          <w:tcPr>
            <w:tcW w:w="2265" w:type="dxa"/>
            <w:tcBorders>
              <w:top w:val="single" w:color="D86DCB" w:themeColor="accent5" w:themeTint="99" w:sz="4" w:space="0"/>
              <w:left w:val="single" w:color="D86DCB" w:themeColor="accent5" w:themeTint="99" w:sz="4" w:space="0"/>
              <w:bottom w:val="single" w:color="D86DCB" w:themeColor="accent5" w:themeTint="99" w:sz="4" w:space="0"/>
              <w:right w:val="single" w:color="D86DCB" w:themeColor="accent5" w:themeTint="99" w:sz="4" w:space="0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19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Velg </w:t>
            </w:r>
            <w:r>
              <w:rPr>
                <w:sz w:val="24"/>
                <w:szCs w:val="24"/>
              </w:rPr>
              <w:t>preset "Standard" (25/5)</w:t>
            </w:r>
          </w:p>
          <w:p w:rsidR="002A4314" w:rsidRDefault="002A4314" w14:paraId="266DA21A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themeColor="accent5" w:themeTint="99" w:sz="4" w:space="0"/>
              <w:left w:val="single" w:color="D86DCB" w:themeColor="accent5" w:themeTint="99" w:sz="4" w:space="0"/>
              <w:bottom w:val="single" w:color="D86DCB" w:themeColor="accent5" w:themeTint="99" w:sz="4" w:space="0"/>
              <w:right w:val="single" w:color="D86DCB" w:themeColor="accent5" w:themeTint="99" w:sz="4" w:space="0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1B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Laster forhåndsdefinerte tider, starter Pomodoro-syklus korrekt</w:t>
            </w:r>
          </w:p>
          <w:p w:rsidR="002A4314" w:rsidRDefault="002A4314" w14:paraId="266DA21C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themeColor="accent5" w:themeTint="99" w:sz="4" w:space="0"/>
              <w:left w:val="single" w:color="D86DCB" w:themeColor="accent5" w:themeTint="99" w:sz="4" w:space="0"/>
              <w:bottom w:val="single" w:color="D86DCB" w:themeColor="accent5" w:themeTint="99" w:sz="4" w:space="0"/>
              <w:right w:val="single" w:color="D86DCB" w:themeColor="accent5" w:themeTint="99" w:sz="4" w:space="0"/>
            </w:tcBorders>
            <w:shd w:val="clear" w:color="auto" w:fill="F2CEED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2A4314" w14:paraId="266DA21D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2A4314" w:rsidTr="7EDC1A1B" w14:paraId="266DA225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color="D86DCB" w:themeColor="accent5" w:themeTint="99" w:sz="4" w:space="0"/>
              <w:left w:val="single" w:color="D86DCB" w:themeColor="accent5" w:themeTint="99" w:sz="4" w:space="0"/>
              <w:bottom w:val="single" w:color="D86DCB" w:themeColor="accent5" w:themeTint="99" w:sz="4" w:space="0"/>
              <w:right w:val="single" w:color="D86DCB" w:themeColor="accent5" w:themeTint="99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1F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TC-8</w:t>
            </w:r>
          </w:p>
        </w:tc>
        <w:tc>
          <w:tcPr>
            <w:tcW w:w="2265" w:type="dxa"/>
            <w:tcBorders>
              <w:top w:val="single" w:color="D86DCB" w:themeColor="accent5" w:themeTint="99" w:sz="4" w:space="0"/>
              <w:left w:val="single" w:color="D86DCB" w:themeColor="accent5" w:themeTint="99" w:sz="4" w:space="0"/>
              <w:bottom w:val="single" w:color="D86DCB" w:themeColor="accent5" w:themeTint="99" w:sz="4" w:space="0"/>
              <w:right w:val="single" w:color="D86DCB" w:themeColor="accent5" w:themeTint="99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20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Velg flere presets: 40/10, og 45/15).</w:t>
            </w:r>
          </w:p>
          <w:p w:rsidR="002A4314" w:rsidRDefault="002A4314" w14:paraId="266DA221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themeColor="accent5" w:themeTint="99" w:sz="4" w:space="0"/>
              <w:left w:val="single" w:color="D86DCB" w:themeColor="accent5" w:themeTint="99" w:sz="4" w:space="0"/>
              <w:bottom w:val="single" w:color="D86DCB" w:themeColor="accent5" w:themeTint="99" w:sz="4" w:space="0"/>
              <w:right w:val="single" w:color="D86DCB" w:themeColor="accent5" w:themeTint="99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22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Hver preset laster unike tider, display viser preset-navn.</w:t>
            </w:r>
          </w:p>
          <w:p w:rsidR="002A4314" w:rsidRDefault="002A4314" w14:paraId="266DA223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themeColor="accent5" w:themeTint="99" w:sz="4" w:space="0"/>
              <w:left w:val="single" w:color="D86DCB" w:themeColor="accent5" w:themeTint="99" w:sz="4" w:space="0"/>
              <w:bottom w:val="single" w:color="D86DCB" w:themeColor="accent5" w:themeTint="99" w:sz="4" w:space="0"/>
              <w:right w:val="single" w:color="D86DCB" w:themeColor="accent5" w:themeTint="99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2A4314" w14:paraId="266DA224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:rsidR="002A4314" w:rsidRDefault="002A4314" w14:paraId="266DA226" w14:textId="77777777">
      <w:pPr>
        <w:rPr>
          <w:b/>
          <w:bCs/>
          <w:sz w:val="24"/>
          <w:szCs w:val="24"/>
        </w:rPr>
      </w:pPr>
    </w:p>
    <w:p w:rsidR="002A4314" w:rsidRDefault="00F56420" w14:paraId="266DA227" w14:textId="777777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Generelle tester</w:t>
      </w:r>
    </w:p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2265"/>
        <w:gridCol w:w="2266"/>
        <w:gridCol w:w="2266"/>
      </w:tblGrid>
      <w:tr w:rsidR="002A4314" w14:paraId="266DA22C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color="A02B93" w:sz="4" w:space="0"/>
              <w:left w:val="single" w:color="A02B93" w:sz="4" w:space="0"/>
              <w:bottom w:val="single" w:color="A02B93" w:sz="4" w:space="0"/>
            </w:tcBorders>
            <w:shd w:val="clear" w:color="auto" w:fill="A02B9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28" w14:textId="77777777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Testcase ID</w:t>
            </w:r>
          </w:p>
        </w:tc>
        <w:tc>
          <w:tcPr>
            <w:tcW w:w="2265" w:type="dxa"/>
            <w:tcBorders>
              <w:top w:val="single" w:color="A02B93" w:sz="4" w:space="0"/>
              <w:bottom w:val="single" w:color="A02B93" w:sz="4" w:space="0"/>
            </w:tcBorders>
            <w:shd w:val="clear" w:color="auto" w:fill="A02B9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29" w14:textId="77777777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Beskrivelse</w:t>
            </w:r>
          </w:p>
        </w:tc>
        <w:tc>
          <w:tcPr>
            <w:tcW w:w="2266" w:type="dxa"/>
            <w:tcBorders>
              <w:top w:val="single" w:color="A02B93" w:sz="4" w:space="0"/>
              <w:bottom w:val="single" w:color="A02B93" w:sz="4" w:space="0"/>
            </w:tcBorders>
            <w:shd w:val="clear" w:color="auto" w:fill="A02B9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2A" w14:textId="77777777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Forventet resultat</w:t>
            </w:r>
          </w:p>
        </w:tc>
        <w:tc>
          <w:tcPr>
            <w:tcW w:w="2266" w:type="dxa"/>
            <w:tcBorders>
              <w:top w:val="single" w:color="A02B93" w:sz="4" w:space="0"/>
              <w:bottom w:val="single" w:color="A02B93" w:sz="4" w:space="0"/>
              <w:right w:val="single" w:color="A02B93" w:sz="4" w:space="0"/>
            </w:tcBorders>
            <w:shd w:val="clear" w:color="auto" w:fill="A02B93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2B" w14:textId="77777777">
            <w:pP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Test Fullført</w:t>
            </w:r>
          </w:p>
        </w:tc>
      </w:tr>
      <w:tr w:rsidR="002A4314" w14:paraId="266DA233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2D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TC-9</w:t>
            </w:r>
          </w:p>
        </w:tc>
        <w:tc>
          <w:tcPr>
            <w:tcW w:w="2265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2E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Displayoppdatering under alle modus</w:t>
            </w:r>
          </w:p>
          <w:p w:rsidR="002A4314" w:rsidRDefault="002A4314" w14:paraId="266DA22F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30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Real-time oppdatering uten flimring eller feilvisning</w:t>
            </w:r>
          </w:p>
          <w:p w:rsidR="002A4314" w:rsidRDefault="002A4314" w14:paraId="266DA231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2A4314" w14:paraId="266DA232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2A4314" w14:paraId="266DA23A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34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TC-10</w:t>
            </w:r>
          </w:p>
        </w:tc>
        <w:tc>
          <w:tcPr>
            <w:tcW w:w="2265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35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Buzzer og alarmtester</w:t>
            </w:r>
          </w:p>
          <w:p w:rsidR="002A4314" w:rsidRDefault="002A4314" w14:paraId="266DA236" w14:textId="77777777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37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Piper korrekt ved slutt av intervaller</w:t>
            </w:r>
          </w:p>
          <w:p w:rsidR="002A4314" w:rsidRDefault="002A4314" w14:paraId="266DA238" w14:textId="77777777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2A4314" w14:paraId="266DA239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2A4314" w14:paraId="266DA241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3B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TC-11</w:t>
            </w:r>
          </w:p>
        </w:tc>
        <w:tc>
          <w:tcPr>
            <w:tcW w:w="2265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3C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Ytelsestest: Kjør kontinuerlig i 1 time.</w:t>
            </w:r>
          </w:p>
          <w:p w:rsidR="002A4314" w:rsidRDefault="002A4314" w14:paraId="266DA23D" w14:textId="77777777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3E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Ingen tidavvik eller krasj</w:t>
            </w:r>
          </w:p>
          <w:p w:rsidR="002A4314" w:rsidRDefault="002A4314" w14:paraId="266DA23F" w14:textId="77777777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2A4314" w14:paraId="266DA240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2A4314" w14:paraId="266DA248" w14:textId="77777777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42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TC-12</w:t>
            </w:r>
          </w:p>
        </w:tc>
        <w:tc>
          <w:tcPr>
            <w:tcW w:w="2265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43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Power cycle: Slå av/på midt i telling.</w:t>
            </w:r>
          </w:p>
          <w:p w:rsidR="002A4314" w:rsidRDefault="002A4314" w14:paraId="266DA244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F56420" w14:paraId="266DA245" w14:textId="777777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Starter på nytt fra hovedmeny</w:t>
            </w:r>
          </w:p>
          <w:p w:rsidR="002A4314" w:rsidRDefault="002A4314" w14:paraId="266DA246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D86DCB" w:sz="4" w:space="0"/>
              <w:left w:val="single" w:color="D86DCB" w:sz="4" w:space="0"/>
              <w:bottom w:val="single" w:color="D86DCB" w:sz="4" w:space="0"/>
              <w:right w:val="single" w:color="D86DCB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A4314" w:rsidRDefault="002A4314" w14:paraId="266DA247" w14:textId="77777777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:rsidR="002A4314" w:rsidRDefault="002A4314" w14:paraId="266DA249" w14:textId="77777777">
      <w:pPr>
        <w:rPr>
          <w:b/>
          <w:bCs/>
          <w:sz w:val="24"/>
          <w:szCs w:val="24"/>
        </w:rPr>
      </w:pPr>
    </w:p>
    <w:p w:rsidR="002A4314" w:rsidRDefault="00F56420" w14:paraId="266DA24A" w14:textId="777777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Brukeropplevelse</w:t>
      </w:r>
    </w:p>
    <w:p w:rsidR="002A4314" w:rsidRDefault="00F56420" w14:paraId="266DA24B" w14:textId="77777777">
      <w:r>
        <w:rPr>
          <w:sz w:val="24"/>
          <w:szCs w:val="24"/>
        </w:rPr>
        <w:t xml:space="preserve">Formålet med testing av brukeropplevelsen (UX) er å evaluere hvor intuitiv, effektiv og behagelig </w:t>
      </w:r>
      <w:r>
        <w:rPr>
          <w:sz w:val="24"/>
          <w:szCs w:val="24"/>
        </w:rPr>
        <w:t>Pomodoro-klokken er å bruke for en enkeltperson. Dette innebærer å vurdere hvordan brukeren interagerer med Arduino-basert hardware (knapper, display, buzzer) og programvaren som styrer de tre funksjonene: vanlig nedtelling, egendefinert Pomodoro og presets. Testingen fokuserer på brukervennlighet, klarhet i grensesnittet, responsivitet og generell tilfredshet.</w:t>
      </w:r>
    </w:p>
    <w:sectPr w:rsidR="002A4314">
      <w:pgSz w:w="11906" w:h="16838" w:orient="portrait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6420" w:rsidRDefault="00F56420" w14:paraId="266DA1C9" w14:textId="77777777">
      <w:pPr>
        <w:spacing w:after="0" w:line="240" w:lineRule="auto"/>
      </w:pPr>
      <w:r>
        <w:separator/>
      </w:r>
    </w:p>
  </w:endnote>
  <w:endnote w:type="continuationSeparator" w:id="0">
    <w:p w:rsidR="00F56420" w:rsidRDefault="00F56420" w14:paraId="266DA1C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6420" w:rsidRDefault="00F56420" w14:paraId="266DA1C5" w14:textId="7777777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F56420" w:rsidRDefault="00F56420" w14:paraId="266DA1C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43E00"/>
    <w:multiLevelType w:val="multilevel"/>
    <w:tmpl w:val="6F62920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25FA2ACE"/>
    <w:multiLevelType w:val="multilevel"/>
    <w:tmpl w:val="96F22CA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63725DC7"/>
    <w:multiLevelType w:val="multilevel"/>
    <w:tmpl w:val="ED18635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220509617">
    <w:abstractNumId w:val="0"/>
  </w:num>
  <w:num w:numId="2" w16cid:durableId="322583691">
    <w:abstractNumId w:val="2"/>
  </w:num>
  <w:num w:numId="3" w16cid:durableId="875392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attachedTemplate r:id="rId1"/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A4314"/>
    <w:rsid w:val="000A4528"/>
    <w:rsid w:val="002A4314"/>
    <w:rsid w:val="00F56420"/>
    <w:rsid w:val="7EDC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6DA1C5"/>
  <w15:docId w15:val="{5E74E471-DA4A-4F80-92BF-393DBCF1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Times New Roman"/>
        <w:kern w:val="3"/>
        <w:sz w:val="22"/>
        <w:szCs w:val="22"/>
        <w:lang w:val="nb-NO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</w:style>
  <w:style w:type="paragraph" w:styleId="Overskrift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hAnsi="Aptos Display" w:eastAsia="Times New Roman"/>
      <w:color w:val="0F4761"/>
      <w:sz w:val="40"/>
      <w:szCs w:val="40"/>
    </w:rPr>
  </w:style>
  <w:style w:type="paragraph" w:styleId="Overskrift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 w:eastAsia="Times New Roman"/>
      <w:color w:val="0F4761"/>
      <w:sz w:val="32"/>
      <w:szCs w:val="32"/>
    </w:rPr>
  </w:style>
  <w:style w:type="paragraph" w:styleId="Overskrift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Overskrift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Overskrift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Overskrift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character" w:styleId="Overskrift1Tegn" w:customStyle="1">
    <w:name w:val="Overskrift 1 Tegn"/>
    <w:basedOn w:val="Standardskriftforavsnitt"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Overskrift2Tegn" w:customStyle="1">
    <w:name w:val="Overskrift 2 Tegn"/>
    <w:basedOn w:val="Standardskriftforavsnitt"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Overskrift3Tegn" w:customStyle="1">
    <w:name w:val="Overskrift 3 Tegn"/>
    <w:basedOn w:val="Standardskriftforavsnitt"/>
    <w:rPr>
      <w:rFonts w:eastAsia="Times New Roman" w:cs="Times New Roman"/>
      <w:color w:val="0F4761"/>
      <w:sz w:val="28"/>
      <w:szCs w:val="28"/>
    </w:rPr>
  </w:style>
  <w:style w:type="character" w:styleId="Overskrift4Tegn" w:customStyle="1">
    <w:name w:val="Overskrift 4 Tegn"/>
    <w:basedOn w:val="Standardskriftforavsnitt"/>
    <w:rPr>
      <w:rFonts w:eastAsia="Times New Roman" w:cs="Times New Roman"/>
      <w:i/>
      <w:iCs/>
      <w:color w:val="0F4761"/>
    </w:rPr>
  </w:style>
  <w:style w:type="character" w:styleId="Overskrift5Tegn" w:customStyle="1">
    <w:name w:val="Overskrift 5 Tegn"/>
    <w:basedOn w:val="Standardskriftforavsnitt"/>
    <w:rPr>
      <w:rFonts w:eastAsia="Times New Roman" w:cs="Times New Roman"/>
      <w:color w:val="0F4761"/>
    </w:rPr>
  </w:style>
  <w:style w:type="character" w:styleId="Overskrift6Tegn" w:customStyle="1">
    <w:name w:val="Overskrift 6 Tegn"/>
    <w:basedOn w:val="Standardskriftforavsnitt"/>
    <w:rPr>
      <w:rFonts w:eastAsia="Times New Roman" w:cs="Times New Roman"/>
      <w:i/>
      <w:iCs/>
      <w:color w:val="595959"/>
    </w:rPr>
  </w:style>
  <w:style w:type="character" w:styleId="Overskrift7Tegn" w:customStyle="1">
    <w:name w:val="Overskrift 7 Tegn"/>
    <w:basedOn w:val="Standardskriftforavsnitt"/>
    <w:rPr>
      <w:rFonts w:eastAsia="Times New Roman" w:cs="Times New Roman"/>
      <w:color w:val="595959"/>
    </w:rPr>
  </w:style>
  <w:style w:type="character" w:styleId="Overskrift8Tegn" w:customStyle="1">
    <w:name w:val="Overskrift 8 Tegn"/>
    <w:basedOn w:val="Standardskriftforavsnitt"/>
    <w:rPr>
      <w:rFonts w:eastAsia="Times New Roman" w:cs="Times New Roman"/>
      <w:i/>
      <w:iCs/>
      <w:color w:val="272727"/>
    </w:rPr>
  </w:style>
  <w:style w:type="character" w:styleId="Overskrift9Tegn" w:customStyle="1">
    <w:name w:val="Overskrift 9 Tegn"/>
    <w:basedOn w:val="Standardskriftforavsnitt"/>
    <w:rPr>
      <w:rFonts w:eastAsia="Times New Roman" w:cs="Times New Roman"/>
      <w:color w:val="272727"/>
    </w:rPr>
  </w:style>
  <w:style w:type="paragraph" w:styleId="Tittel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eastAsia="Times New Roman"/>
      <w:spacing w:val="-10"/>
      <w:sz w:val="56"/>
      <w:szCs w:val="56"/>
    </w:rPr>
  </w:style>
  <w:style w:type="character" w:styleId="TittelTegn" w:customStyle="1">
    <w:name w:val="Tittel Tegn"/>
    <w:basedOn w:val="Standardskriftforavsnitt"/>
    <w:rPr>
      <w:rFonts w:ascii="Aptos Display" w:hAnsi="Aptos Display" w:eastAsia="Times New Roman" w:cs="Times New Roman"/>
      <w:spacing w:val="-10"/>
      <w:kern w:val="3"/>
      <w:sz w:val="56"/>
      <w:szCs w:val="56"/>
    </w:rPr>
  </w:style>
  <w:style w:type="paragraph" w:styleId="Undertittel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styleId="UndertittelTegn" w:customStyle="1">
    <w:name w:val="Undertittel Tegn"/>
    <w:basedOn w:val="Standardskriftforavsnitt"/>
    <w:rPr>
      <w:rFonts w:eastAsia="Times New Roman" w:cs="Times New Roman"/>
      <w:color w:val="595959"/>
      <w:spacing w:val="15"/>
      <w:sz w:val="28"/>
      <w:szCs w:val="28"/>
    </w:rPr>
  </w:style>
  <w:style w:type="paragraph" w:styleId="Sitat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styleId="SitatTegn" w:customStyle="1">
    <w:name w:val="Sitat Tegn"/>
    <w:basedOn w:val="Standardskriftforavsnitt"/>
    <w:rPr>
      <w:i/>
      <w:iCs/>
      <w:color w:val="404040"/>
    </w:rPr>
  </w:style>
  <w:style w:type="paragraph" w:styleId="Listeavsnitt">
    <w:name w:val="List Paragraph"/>
    <w:basedOn w:val="Normal"/>
    <w:pPr>
      <w:ind w:left="720"/>
      <w:contextualSpacing/>
    </w:pPr>
  </w:style>
  <w:style w:type="character" w:styleId="Sterkutheving">
    <w:name w:val="Intense Emphasis"/>
    <w:basedOn w:val="Standardskriftforavsnitt"/>
    <w:rPr>
      <w:i/>
      <w:iCs/>
      <w:color w:val="0F4761"/>
    </w:rPr>
  </w:style>
  <w:style w:type="paragraph" w:styleId="Sterktsitat">
    <w:name w:val="Intense Quote"/>
    <w:basedOn w:val="Normal"/>
    <w:next w:val="Normal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SterktsitatTegn" w:customStyle="1">
    <w:name w:val="Sterkt sitat Tegn"/>
    <w:basedOn w:val="Standardskriftforavsnitt"/>
    <w:rPr>
      <w:i/>
      <w:iCs/>
      <w:color w:val="0F4761"/>
    </w:rPr>
  </w:style>
  <w:style w:type="character" w:styleId="Sterkreferanse">
    <w:name w:val="Intense Reference"/>
    <w:basedOn w:val="Standardskriftforavsnit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Håkon Bekken</dc:creator>
  <dc:description/>
  <lastModifiedBy>Brage Bromset Bestvold</lastModifiedBy>
  <revision>3</revision>
  <dcterms:created xsi:type="dcterms:W3CDTF">2025-08-28T10:46:00.0000000Z</dcterms:created>
  <dcterms:modified xsi:type="dcterms:W3CDTF">2025-08-28T10:47:41.4300605Z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484126-3486-41a9-802e-7f1e2277276c_Enabled">
    <vt:lpwstr>true</vt:lpwstr>
  </property>
  <property fmtid="{D5CDD505-2E9C-101B-9397-08002B2CF9AE}" pid="3" name="MSIP_Label_d0484126-3486-41a9-802e-7f1e2277276c_SetDate">
    <vt:lpwstr>2025-08-27T10:03:22Z</vt:lpwstr>
  </property>
  <property fmtid="{D5CDD505-2E9C-101B-9397-08002B2CF9AE}" pid="4" name="MSIP_Label_d0484126-3486-41a9-802e-7f1e2277276c_Method">
    <vt:lpwstr>Standard</vt:lpwstr>
  </property>
  <property fmtid="{D5CDD505-2E9C-101B-9397-08002B2CF9AE}" pid="5" name="MSIP_Label_d0484126-3486-41a9-802e-7f1e2277276c_Name">
    <vt:lpwstr>d0484126-3486-41a9-802e-7f1e2277276c</vt:lpwstr>
  </property>
  <property fmtid="{D5CDD505-2E9C-101B-9397-08002B2CF9AE}" pid="6" name="MSIP_Label_d0484126-3486-41a9-802e-7f1e2277276c_SiteId">
    <vt:lpwstr>eec01f8e-737f-43e3-9ed5-f8a59913bd82</vt:lpwstr>
  </property>
  <property fmtid="{D5CDD505-2E9C-101B-9397-08002B2CF9AE}" pid="7" name="MSIP_Label_d0484126-3486-41a9-802e-7f1e2277276c_ActionId">
    <vt:lpwstr>759d0740-d174-4857-ab01-b3173e2b3f5c</vt:lpwstr>
  </property>
  <property fmtid="{D5CDD505-2E9C-101B-9397-08002B2CF9AE}" pid="8" name="MSIP_Label_d0484126-3486-41a9-802e-7f1e2277276c_ContentBits">
    <vt:lpwstr>0</vt:lpwstr>
  </property>
  <property fmtid="{D5CDD505-2E9C-101B-9397-08002B2CF9AE}" pid="9" name="MSIP_Label_d0484126-3486-41a9-802e-7f1e2277276c_Tag">
    <vt:lpwstr>10, 3, 0, 1</vt:lpwstr>
  </property>
</Properties>
</file>